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C3D260" w14:textId="5EAE06AB" w:rsidR="00596E9B" w:rsidRPr="00096DC9" w:rsidRDefault="00596E9B" w:rsidP="00CE5570">
      <w:pPr>
        <w:ind w:firstLine="720"/>
        <w:jc w:val="both"/>
        <w:rPr>
          <w:lang w:val="ru-RU"/>
        </w:rPr>
      </w:pPr>
      <w:bookmarkStart w:id="0" w:name="_GoBack"/>
      <w:bookmarkEnd w:id="0"/>
    </w:p>
    <w:p w14:paraId="68029BF8" w14:textId="4EFB285F" w:rsidR="005B04AE" w:rsidRDefault="00BB0B48" w:rsidP="005B04AE">
      <w:pPr>
        <w:pStyle w:val="af5"/>
        <w:ind w:left="119" w:right="107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2E997FDD" wp14:editId="4293617C">
            <wp:simplePos x="0" y="0"/>
            <wp:positionH relativeFrom="column">
              <wp:posOffset>2476500</wp:posOffset>
            </wp:positionH>
            <wp:positionV relativeFrom="paragraph">
              <wp:posOffset>72390</wp:posOffset>
            </wp:positionV>
            <wp:extent cx="1247140" cy="1079500"/>
            <wp:effectExtent l="0" t="0" r="0" b="6350"/>
            <wp:wrapNone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2679AC" w14:textId="025D89C7" w:rsidR="005B04AE" w:rsidRDefault="005B04AE" w:rsidP="005B04AE">
      <w:pPr>
        <w:pStyle w:val="af5"/>
      </w:pPr>
    </w:p>
    <w:p w14:paraId="5096484D" w14:textId="15A38A91" w:rsidR="00BB0B48" w:rsidRDefault="00BB0B48" w:rsidP="000D0527">
      <w:pPr>
        <w:spacing w:before="2" w:line="275" w:lineRule="exact"/>
        <w:ind w:left="709"/>
        <w:rPr>
          <w:i/>
          <w:spacing w:val="-2"/>
          <w:lang w:val="kk-KZ"/>
        </w:rPr>
      </w:pPr>
      <w:r w:rsidRPr="00BB0B48">
        <w:rPr>
          <w:i/>
          <w:spacing w:val="-2"/>
          <w:lang w:val="kk-KZ"/>
        </w:rPr>
        <w:t>Генеральный директор</w:t>
      </w:r>
    </w:p>
    <w:p w14:paraId="3DAAF700" w14:textId="7CC18D50" w:rsidR="005B04AE" w:rsidRPr="00B81163" w:rsidRDefault="005B04AE" w:rsidP="000D0527">
      <w:pPr>
        <w:spacing w:before="2" w:line="275" w:lineRule="exact"/>
        <w:ind w:left="709"/>
        <w:rPr>
          <w:i/>
        </w:rPr>
      </w:pPr>
      <w:r w:rsidRPr="006C5BC1">
        <w:rPr>
          <w:i/>
        </w:rPr>
        <w:t>TOO</w:t>
      </w:r>
      <w:r w:rsidRPr="00B81163">
        <w:rPr>
          <w:i/>
          <w:spacing w:val="-2"/>
        </w:rPr>
        <w:t xml:space="preserve"> </w:t>
      </w:r>
      <w:r w:rsidRPr="00B81163">
        <w:rPr>
          <w:i/>
        </w:rPr>
        <w:t>"</w:t>
      </w:r>
      <w:r w:rsidRPr="006C5BC1">
        <w:rPr>
          <w:i/>
        </w:rPr>
        <w:t>Bes</w:t>
      </w:r>
      <w:r w:rsidRPr="00B81163">
        <w:rPr>
          <w:i/>
        </w:rPr>
        <w:t xml:space="preserve"> </w:t>
      </w:r>
      <w:proofErr w:type="spellStart"/>
      <w:r w:rsidRPr="006C5BC1">
        <w:rPr>
          <w:i/>
        </w:rPr>
        <w:t>Saiman</w:t>
      </w:r>
      <w:proofErr w:type="spellEnd"/>
      <w:r w:rsidRPr="00B81163">
        <w:rPr>
          <w:i/>
        </w:rPr>
        <w:t xml:space="preserve"> </w:t>
      </w:r>
      <w:r w:rsidRPr="006C5BC1">
        <w:rPr>
          <w:i/>
          <w:spacing w:val="-2"/>
        </w:rPr>
        <w:t>Group</w:t>
      </w:r>
      <w:r w:rsidRPr="00B81163">
        <w:rPr>
          <w:i/>
          <w:spacing w:val="-2"/>
        </w:rPr>
        <w:t>"</w:t>
      </w:r>
    </w:p>
    <w:p w14:paraId="62D28B19" w14:textId="77777777" w:rsidR="005B04AE" w:rsidRPr="00B81163" w:rsidRDefault="005B04AE" w:rsidP="000D0527">
      <w:pPr>
        <w:spacing w:line="275" w:lineRule="exact"/>
        <w:ind w:left="709"/>
        <w:rPr>
          <w:b/>
          <w:i/>
        </w:rPr>
      </w:pPr>
      <w:proofErr w:type="spellStart"/>
      <w:r w:rsidRPr="00C03402">
        <w:rPr>
          <w:b/>
          <w:i/>
          <w:lang w:val="ru-RU"/>
        </w:rPr>
        <w:t>Елеуов</w:t>
      </w:r>
      <w:proofErr w:type="spellEnd"/>
      <w:r w:rsidRPr="00B81163">
        <w:rPr>
          <w:b/>
          <w:i/>
          <w:spacing w:val="-3"/>
        </w:rPr>
        <w:t xml:space="preserve"> </w:t>
      </w:r>
      <w:r w:rsidRPr="00C03402">
        <w:rPr>
          <w:b/>
          <w:i/>
          <w:spacing w:val="-4"/>
          <w:lang w:val="ru-RU"/>
        </w:rPr>
        <w:t>М</w:t>
      </w:r>
      <w:r w:rsidRPr="00B81163">
        <w:rPr>
          <w:b/>
          <w:i/>
          <w:spacing w:val="-4"/>
        </w:rPr>
        <w:t>.</w:t>
      </w:r>
      <w:r w:rsidRPr="00C03402">
        <w:rPr>
          <w:b/>
          <w:i/>
          <w:spacing w:val="-4"/>
          <w:lang w:val="ru-RU"/>
        </w:rPr>
        <w:t>А</w:t>
      </w:r>
      <w:r w:rsidRPr="00B81163">
        <w:rPr>
          <w:b/>
          <w:i/>
          <w:spacing w:val="-4"/>
        </w:rPr>
        <w:t>.</w:t>
      </w:r>
    </w:p>
    <w:p w14:paraId="3D65A7D2" w14:textId="77777777" w:rsidR="00C77D5A" w:rsidRPr="00B81163" w:rsidRDefault="00C77D5A" w:rsidP="000753D0">
      <w:pPr>
        <w:jc w:val="right"/>
        <w:rPr>
          <w:b/>
          <w:sz w:val="20"/>
          <w:szCs w:val="20"/>
        </w:rPr>
      </w:pPr>
    </w:p>
    <w:p w14:paraId="7E361FD2" w14:textId="77777777" w:rsidR="00443861" w:rsidRPr="00B81163" w:rsidRDefault="00443861" w:rsidP="000753D0">
      <w:pPr>
        <w:jc w:val="right"/>
        <w:rPr>
          <w:b/>
          <w:sz w:val="20"/>
          <w:szCs w:val="20"/>
        </w:rPr>
      </w:pPr>
    </w:p>
    <w:p w14:paraId="0D1474B0" w14:textId="5542C734" w:rsidR="00241B79" w:rsidRPr="00B81163" w:rsidRDefault="00B81163">
      <w:pPr>
        <w:spacing w:after="160" w:line="259" w:lineRule="auto"/>
      </w:pPr>
      <w:r w:rsidRPr="006750FD">
        <w:rPr>
          <w:noProof/>
          <w:lang w:val="ru-RU" w:eastAsia="ru-RU"/>
        </w:rPr>
        <w:drawing>
          <wp:anchor distT="0" distB="0" distL="0" distR="0" simplePos="0" relativeHeight="251660288" behindDoc="0" locked="0" layoutInCell="1" allowOverlap="1" wp14:anchorId="62C1A72D" wp14:editId="7DE1041B">
            <wp:simplePos x="0" y="0"/>
            <wp:positionH relativeFrom="page">
              <wp:posOffset>3148330</wp:posOffset>
            </wp:positionH>
            <wp:positionV relativeFrom="paragraph">
              <wp:posOffset>259715</wp:posOffset>
            </wp:positionV>
            <wp:extent cx="1381760" cy="1389380"/>
            <wp:effectExtent l="0" t="0" r="8890" b="1270"/>
            <wp:wrapNone/>
            <wp:docPr id="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6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1B79" w:rsidRPr="00B81163">
        <w:br w:type="page"/>
      </w:r>
    </w:p>
    <w:p w14:paraId="1FD70443" w14:textId="3297458A" w:rsidR="004A508D" w:rsidRDefault="00241B79" w:rsidP="00241B79">
      <w:pPr>
        <w:spacing w:line="259" w:lineRule="auto"/>
        <w:jc w:val="right"/>
        <w:rPr>
          <w:b/>
          <w:bCs/>
          <w:lang w:val="ru-RU"/>
        </w:rPr>
      </w:pPr>
      <w:r w:rsidRPr="00B81163">
        <w:lastRenderedPageBreak/>
        <w:t xml:space="preserve"> </w:t>
      </w:r>
      <w:r w:rsidRPr="00241B79">
        <w:rPr>
          <w:b/>
          <w:bCs/>
          <w:lang w:val="ru-RU"/>
        </w:rPr>
        <w:t>Приложение 1</w:t>
      </w:r>
    </w:p>
    <w:p w14:paraId="4ECAA08A" w14:textId="77777777" w:rsidR="00241B79" w:rsidRDefault="00241B79" w:rsidP="00241B79">
      <w:pPr>
        <w:spacing w:line="259" w:lineRule="auto"/>
        <w:jc w:val="right"/>
        <w:rPr>
          <w:b/>
          <w:bCs/>
          <w:lang w:val="ru-RU"/>
        </w:rPr>
      </w:pPr>
    </w:p>
    <w:p w14:paraId="1C42A392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  <w:r w:rsidRPr="00241B79">
        <w:rPr>
          <w:b/>
          <w:bCs/>
          <w:lang w:val="ru-RU"/>
        </w:rPr>
        <w:t>Модель оборудования:</w:t>
      </w:r>
    </w:p>
    <w:p w14:paraId="4389E07F" w14:textId="1F9B2E77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 xml:space="preserve">• </w:t>
      </w:r>
      <w:r w:rsidR="003D252E" w:rsidRPr="00BC0D1E">
        <w:rPr>
          <w:sz w:val="22"/>
          <w:szCs w:val="22"/>
          <w:lang w:val="ru-RU"/>
        </w:rPr>
        <w:t>Высокотемпературная вертикальная трубчатая печь BS-VTF-1200C.</w:t>
      </w:r>
    </w:p>
    <w:p w14:paraId="1B76346B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</w:p>
    <w:p w14:paraId="51939AAB" w14:textId="645466D9" w:rsidR="00AE7F49" w:rsidRPr="00AE7F49" w:rsidRDefault="00AE7F49" w:rsidP="000C474A">
      <w:pPr>
        <w:tabs>
          <w:tab w:val="left" w:pos="4005"/>
        </w:tabs>
        <w:jc w:val="both"/>
        <w:rPr>
          <w:b/>
          <w:lang w:val="ru-RU" w:eastAsia="ru-RU"/>
        </w:rPr>
      </w:pPr>
      <w:r w:rsidRPr="00AE7F49">
        <w:rPr>
          <w:b/>
          <w:lang w:val="ru-RU" w:eastAsia="ru-RU"/>
        </w:rPr>
        <w:t>Примеры применения:</w:t>
      </w:r>
      <w:r w:rsidR="000C474A">
        <w:rPr>
          <w:b/>
          <w:lang w:val="ru-RU" w:eastAsia="ru-RU"/>
        </w:rPr>
        <w:tab/>
      </w:r>
    </w:p>
    <w:p w14:paraId="26A180CB" w14:textId="77777777" w:rsidR="00AE7F49" w:rsidRPr="00AE7F49" w:rsidRDefault="00AE7F49" w:rsidP="00AE7F49">
      <w:pPr>
        <w:jc w:val="both"/>
        <w:rPr>
          <w:lang w:val="ru-RU" w:eastAsia="ru-RU"/>
        </w:rPr>
      </w:pPr>
      <w:proofErr w:type="gramStart"/>
      <w:r w:rsidRPr="00AE7F49">
        <w:rPr>
          <w:lang w:val="ru-RU" w:eastAsia="ru-RU"/>
        </w:rPr>
        <w:t>отжиг, карбонизация, активация, рост кристаллов, удаление связующего (</w:t>
      </w:r>
      <w:proofErr w:type="spellStart"/>
      <w:r w:rsidRPr="00AE7F49">
        <w:rPr>
          <w:lang w:val="ru-RU" w:eastAsia="ru-RU"/>
        </w:rPr>
        <w:t>дебайдинг</w:t>
      </w:r>
      <w:proofErr w:type="spellEnd"/>
      <w:r w:rsidRPr="00AE7F49">
        <w:rPr>
          <w:lang w:val="ru-RU" w:eastAsia="ru-RU"/>
        </w:rPr>
        <w:t xml:space="preserve">), дегазация, сушка, закалка, литьё под давлением металлических порошков (MIM), пиролиз, быстрое </w:t>
      </w:r>
      <w:proofErr w:type="spellStart"/>
      <w:r w:rsidRPr="00AE7F49">
        <w:rPr>
          <w:lang w:val="ru-RU" w:eastAsia="ru-RU"/>
        </w:rPr>
        <w:t>прототипирование</w:t>
      </w:r>
      <w:proofErr w:type="spellEnd"/>
      <w:r w:rsidRPr="00AE7F49">
        <w:rPr>
          <w:lang w:val="ru-RU" w:eastAsia="ru-RU"/>
        </w:rPr>
        <w:t>, спекание, сублимация, синтез, отпуск.</w:t>
      </w:r>
      <w:proofErr w:type="gramEnd"/>
    </w:p>
    <w:p w14:paraId="4B6D7C71" w14:textId="77777777" w:rsidR="00B16043" w:rsidRPr="00AE7F49" w:rsidRDefault="00B16043" w:rsidP="00241B79">
      <w:pPr>
        <w:spacing w:line="276" w:lineRule="auto"/>
        <w:jc w:val="both"/>
        <w:rPr>
          <w:lang w:val="ru-RU"/>
        </w:rPr>
      </w:pPr>
    </w:p>
    <w:p w14:paraId="424BCE39" w14:textId="5EE9A72B" w:rsidR="00B16043" w:rsidRPr="00E56A0B" w:rsidRDefault="00B16043" w:rsidP="000C474A">
      <w:pPr>
        <w:spacing w:line="276" w:lineRule="auto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0C329E72" wp14:editId="39B15D48">
            <wp:simplePos x="0" y="0"/>
            <wp:positionH relativeFrom="column">
              <wp:posOffset>914400</wp:posOffset>
            </wp:positionH>
            <wp:positionV relativeFrom="paragraph">
              <wp:align>top</wp:align>
            </wp:positionV>
            <wp:extent cx="3095625" cy="4546600"/>
            <wp:effectExtent l="0" t="0" r="0" b="6350"/>
            <wp:wrapSquare wrapText="bothSides"/>
            <wp:docPr id="5" name="Рисунок 5" descr="C:\Users\Мухтар\Desktop\BesSaiman\7_Photos and Videos of our products\BEZ_64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ухтар\Desktop\BesSaiman\7_Photos and Videos of our products\BEZ_640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18"/>
                    <a:stretch/>
                  </pic:blipFill>
                  <pic:spPr bwMode="auto">
                    <a:xfrm>
                      <a:off x="0" y="0"/>
                      <a:ext cx="309966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74A" w:rsidRPr="00E56A0B">
        <w:rPr>
          <w:lang w:val="ru-RU"/>
        </w:rPr>
        <w:br w:type="textWrapping" w:clear="all"/>
      </w:r>
    </w:p>
    <w:p w14:paraId="6930BDB3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</w:p>
    <w:p w14:paraId="50390175" w14:textId="77777777" w:rsidR="006F72BF" w:rsidRPr="00E56A0B" w:rsidRDefault="006F72BF" w:rsidP="00241B79">
      <w:pPr>
        <w:spacing w:line="276" w:lineRule="auto"/>
        <w:jc w:val="both"/>
        <w:rPr>
          <w:b/>
          <w:bCs/>
          <w:lang w:val="ru-RU"/>
        </w:rPr>
      </w:pPr>
      <w:r w:rsidRPr="006F72BF">
        <w:rPr>
          <w:b/>
          <w:bCs/>
          <w:lang w:val="ru-RU"/>
        </w:rPr>
        <w:t xml:space="preserve">Размеры рабочей камеры: </w:t>
      </w:r>
    </w:p>
    <w:p w14:paraId="7CFFD4E0" w14:textId="2AE841CC" w:rsidR="006F72BF" w:rsidRPr="006F72BF" w:rsidRDefault="006F72BF" w:rsidP="00241B79">
      <w:pPr>
        <w:spacing w:line="276" w:lineRule="auto"/>
        <w:jc w:val="both"/>
        <w:rPr>
          <w:bCs/>
          <w:lang w:val="ru-RU"/>
        </w:rPr>
      </w:pPr>
      <w:r w:rsidRPr="006F72BF">
        <w:rPr>
          <w:lang w:val="ru-RU"/>
        </w:rPr>
        <w:t xml:space="preserve">•  </w:t>
      </w:r>
      <w:r w:rsidRPr="006F72BF">
        <w:rPr>
          <w:bCs/>
          <w:lang w:val="ru-RU"/>
        </w:rPr>
        <w:t xml:space="preserve">Цилиндрическая, вертикальная, Ø120 </w:t>
      </w:r>
      <w:r w:rsidR="00AE7F49">
        <w:rPr>
          <w:bCs/>
          <w:lang w:val="ru-RU"/>
        </w:rPr>
        <w:t xml:space="preserve">мм, длина зоны нагрева — 720 мм, </w:t>
      </w:r>
      <w:r w:rsidR="00AE7F49" w:rsidRPr="00AE7F49">
        <w:rPr>
          <w:bCs/>
          <w:lang w:val="ru-RU"/>
        </w:rPr>
        <w:t>8138 см</w:t>
      </w:r>
      <w:r w:rsidR="00AE7F49" w:rsidRPr="00AE7F49">
        <w:rPr>
          <w:bCs/>
          <w:vertAlign w:val="superscript"/>
          <w:lang w:val="ru-RU"/>
        </w:rPr>
        <w:t>3</w:t>
      </w:r>
    </w:p>
    <w:p w14:paraId="225BF77B" w14:textId="401D5B9D" w:rsidR="00AE7F49" w:rsidRDefault="00AE7F49" w:rsidP="00241B79">
      <w:pPr>
        <w:spacing w:line="276" w:lineRule="auto"/>
        <w:jc w:val="both"/>
        <w:rPr>
          <w:lang w:val="ru-RU"/>
        </w:rPr>
      </w:pPr>
      <w:r w:rsidRPr="00AE7F49">
        <w:rPr>
          <w:b/>
          <w:lang w:val="ru-RU"/>
        </w:rPr>
        <w:t>Потребляемая мощность:</w:t>
      </w:r>
      <w:r w:rsidRPr="00AE7F49">
        <w:rPr>
          <w:lang w:val="ru-RU"/>
        </w:rPr>
        <w:t xml:space="preserve"> 6 кВт, 3-фазная.</w:t>
      </w:r>
    </w:p>
    <w:p w14:paraId="64389C30" w14:textId="77777777" w:rsidR="00AE7F49" w:rsidRPr="00241B79" w:rsidRDefault="00AE7F49" w:rsidP="00AE7F49">
      <w:pPr>
        <w:spacing w:line="276" w:lineRule="auto"/>
        <w:jc w:val="both"/>
        <w:rPr>
          <w:b/>
          <w:bCs/>
          <w:lang w:val="ru-RU"/>
        </w:rPr>
      </w:pPr>
      <w:r w:rsidRPr="00241B79">
        <w:rPr>
          <w:b/>
          <w:bCs/>
          <w:lang w:val="ru-RU"/>
        </w:rPr>
        <w:t>Максимальная рабочая температура:</w:t>
      </w:r>
    </w:p>
    <w:p w14:paraId="6ACCC177" w14:textId="77777777" w:rsidR="00AE7F49" w:rsidRDefault="00AE7F49" w:rsidP="00AE7F4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 xml:space="preserve">• До 1200 °C (значение «1200» в названии модели указывает на верхнюю границу температурного диапазона). </w:t>
      </w:r>
    </w:p>
    <w:p w14:paraId="0BE6BA58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  <w:r w:rsidRPr="00241B79">
        <w:rPr>
          <w:b/>
          <w:bCs/>
          <w:lang w:val="ru-RU"/>
        </w:rPr>
        <w:t>Контроль температуры:</w:t>
      </w:r>
    </w:p>
    <w:p w14:paraId="2D876C01" w14:textId="3EA6374E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>• Цифровой терморегулятор TMCON</w:t>
      </w:r>
      <w:r w:rsidR="00802A57">
        <w:rPr>
          <w:lang w:val="ru-RU"/>
        </w:rPr>
        <w:t>-</w:t>
      </w:r>
      <w:proofErr w:type="spellStart"/>
      <w:r w:rsidR="00802A57">
        <w:t>BesSaiman</w:t>
      </w:r>
      <w:proofErr w:type="spellEnd"/>
      <w:r w:rsidRPr="00241B79">
        <w:rPr>
          <w:lang w:val="ru-RU"/>
        </w:rPr>
        <w:t xml:space="preserve"> (модель FT3415) </w:t>
      </w:r>
      <w:r w:rsidR="00AE7F49" w:rsidRPr="00AE7F49">
        <w:rPr>
          <w:lang w:val="ru-RU"/>
        </w:rPr>
        <w:t xml:space="preserve">с интеллектуальным управлением </w:t>
      </w:r>
      <w:r w:rsidRPr="00241B79">
        <w:rPr>
          <w:lang w:val="ru-RU"/>
        </w:rPr>
        <w:t>FUZZY+PID.</w:t>
      </w:r>
    </w:p>
    <w:p w14:paraId="3F473862" w14:textId="77777777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>• Высокая точность поддержания заданного температурного профиля.</w:t>
      </w:r>
    </w:p>
    <w:p w14:paraId="2A4ACF29" w14:textId="5BCD76BF" w:rsidR="00241B79" w:rsidRPr="00241B79" w:rsidRDefault="00AE7F49" w:rsidP="00241B79">
      <w:pPr>
        <w:spacing w:line="276" w:lineRule="auto"/>
        <w:jc w:val="both"/>
        <w:rPr>
          <w:lang w:val="ru-RU"/>
        </w:rPr>
      </w:pPr>
      <w:r>
        <w:rPr>
          <w:lang w:val="ru-RU"/>
        </w:rPr>
        <w:lastRenderedPageBreak/>
        <w:t>• Автоматическая настройка</w:t>
      </w:r>
      <w:r w:rsidR="00241B79" w:rsidRPr="00241B79">
        <w:rPr>
          <w:lang w:val="ru-RU"/>
        </w:rPr>
        <w:t xml:space="preserve"> и </w:t>
      </w:r>
      <w:proofErr w:type="spellStart"/>
      <w:r w:rsidR="00241B79" w:rsidRPr="00241B79">
        <w:rPr>
          <w:lang w:val="ru-RU"/>
        </w:rPr>
        <w:t>самоподстройка</w:t>
      </w:r>
      <w:proofErr w:type="spellEnd"/>
      <w:r w:rsidR="00241B79" w:rsidRPr="00241B79">
        <w:rPr>
          <w:lang w:val="ru-RU"/>
        </w:rPr>
        <w:t xml:space="preserve"> для поддержания стабильного режима нагрева.</w:t>
      </w:r>
    </w:p>
    <w:p w14:paraId="12FA1D48" w14:textId="77777777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>• Наличие до трёх сигналов тревоги (</w:t>
      </w:r>
      <w:proofErr w:type="spellStart"/>
      <w:r w:rsidRPr="00241B79">
        <w:rPr>
          <w:lang w:val="ru-RU"/>
        </w:rPr>
        <w:t>Alarm</w:t>
      </w:r>
      <w:proofErr w:type="spellEnd"/>
      <w:r w:rsidRPr="00241B79">
        <w:rPr>
          <w:lang w:val="ru-RU"/>
        </w:rPr>
        <w:t xml:space="preserve">) и аварийного сигнала обрыва цепи. </w:t>
      </w:r>
    </w:p>
    <w:p w14:paraId="20420E47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</w:p>
    <w:p w14:paraId="212A7956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  <w:r w:rsidRPr="00241B79">
        <w:rPr>
          <w:b/>
          <w:bCs/>
          <w:lang w:val="ru-RU"/>
        </w:rPr>
        <w:t>Особенности управления:</w:t>
      </w:r>
    </w:p>
    <w:p w14:paraId="757D8CEA" w14:textId="77777777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>• Возможность программирования температурных «ступеней»: задание набора температур и временных интервалов их выдержки.</w:t>
      </w:r>
    </w:p>
    <w:p w14:paraId="6C93E172" w14:textId="687381D2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 xml:space="preserve">• Поддержка сложных температурных профилей (плавное повышение, </w:t>
      </w:r>
      <w:r w:rsidR="000C474A" w:rsidRPr="000C474A">
        <w:rPr>
          <w:lang w:val="ru-RU"/>
        </w:rPr>
        <w:t>выдержка на заданных температурных ступенях</w:t>
      </w:r>
      <w:r w:rsidRPr="00241B79">
        <w:rPr>
          <w:lang w:val="ru-RU"/>
        </w:rPr>
        <w:t>).</w:t>
      </w:r>
    </w:p>
    <w:p w14:paraId="003CB6BF" w14:textId="77777777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 xml:space="preserve">• Простое переключение между несколькими программами (до 4 разных программ, каждая – до 80 шагов). </w:t>
      </w:r>
    </w:p>
    <w:p w14:paraId="343B7941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</w:p>
    <w:p w14:paraId="68A79179" w14:textId="77777777" w:rsidR="00241B79" w:rsidRPr="00241B79" w:rsidRDefault="00241B79" w:rsidP="000C474A">
      <w:pPr>
        <w:spacing w:line="276" w:lineRule="auto"/>
        <w:jc w:val="both"/>
        <w:rPr>
          <w:b/>
          <w:bCs/>
          <w:lang w:val="ru-RU"/>
        </w:rPr>
      </w:pPr>
      <w:r w:rsidRPr="00241B79">
        <w:rPr>
          <w:b/>
          <w:bCs/>
          <w:lang w:val="ru-RU"/>
        </w:rPr>
        <w:t>Область применения:</w:t>
      </w:r>
    </w:p>
    <w:p w14:paraId="213515CC" w14:textId="3260031A" w:rsidR="00241B79" w:rsidRDefault="00241B79" w:rsidP="000C474A">
      <w:pPr>
        <w:pStyle w:val="a8"/>
        <w:spacing w:before="0" w:beforeAutospacing="0" w:after="0" w:afterAutospacing="0"/>
      </w:pPr>
      <w:r w:rsidRPr="00241B79">
        <w:t xml:space="preserve">• </w:t>
      </w:r>
      <w:r w:rsidR="000C474A" w:rsidRPr="000C474A">
        <w:rPr>
          <w:rFonts w:eastAsia="Times New Roman"/>
          <w:color w:val="auto"/>
          <w:kern w:val="0"/>
          <w:lang w:eastAsia="ru-RU"/>
        </w:rPr>
        <w:t>Организации, занимающиеся исследованием, получением и переработкой материалов: лаборатории, НИИ и производственные предприятия.</w:t>
      </w:r>
      <w:r w:rsidR="000C474A">
        <w:rPr>
          <w:rFonts w:eastAsia="Times New Roman"/>
          <w:color w:val="auto"/>
          <w:kern w:val="0"/>
          <w:lang w:eastAsia="ru-RU"/>
        </w:rPr>
        <w:br/>
      </w:r>
      <w:r w:rsidRPr="00241B79">
        <w:t xml:space="preserve">• Технологические процессы в сфере электроники, медицины, материаловедения. </w:t>
      </w:r>
    </w:p>
    <w:p w14:paraId="3C021D0C" w14:textId="77777777" w:rsidR="00A72B46" w:rsidRPr="00A72B46" w:rsidRDefault="00A72B46" w:rsidP="000C474A">
      <w:pPr>
        <w:pStyle w:val="a8"/>
        <w:spacing w:before="0" w:beforeAutospacing="0" w:after="0" w:afterAutospacing="0"/>
      </w:pPr>
    </w:p>
    <w:p w14:paraId="3A1E12FF" w14:textId="77777777" w:rsidR="00241B79" w:rsidRPr="00241B79" w:rsidRDefault="00241B79" w:rsidP="00241B79">
      <w:pPr>
        <w:spacing w:line="276" w:lineRule="auto"/>
        <w:jc w:val="both"/>
        <w:rPr>
          <w:b/>
          <w:bCs/>
          <w:lang w:val="ru-RU"/>
        </w:rPr>
      </w:pPr>
      <w:r w:rsidRPr="00241B79">
        <w:rPr>
          <w:b/>
          <w:bCs/>
          <w:lang w:val="ru-RU"/>
        </w:rPr>
        <w:t>Гарантийные условия:</w:t>
      </w:r>
    </w:p>
    <w:p w14:paraId="2ECB95C2" w14:textId="77777777" w:rsidR="00241B79" w:rsidRPr="00241B79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>• Гарантия 12 месяцев с момента приобретения при соблюдении правил эксплуатации.</w:t>
      </w:r>
    </w:p>
    <w:p w14:paraId="533CF424" w14:textId="77777777" w:rsidR="00241B79" w:rsidRPr="00E56A0B" w:rsidRDefault="00241B79" w:rsidP="00241B79">
      <w:pPr>
        <w:spacing w:line="276" w:lineRule="auto"/>
        <w:jc w:val="both"/>
        <w:rPr>
          <w:lang w:val="ru-RU"/>
        </w:rPr>
      </w:pPr>
      <w:r w:rsidRPr="00241B79">
        <w:rPr>
          <w:lang w:val="ru-RU"/>
        </w:rPr>
        <w:t xml:space="preserve">• Техническое обслуживание и ремонт после окончания гарантии по отдельному договору. </w:t>
      </w:r>
    </w:p>
    <w:p w14:paraId="05A30ECE" w14:textId="77777777" w:rsidR="000D0527" w:rsidRPr="00E56A0B" w:rsidRDefault="000D0527" w:rsidP="00241B79">
      <w:pPr>
        <w:spacing w:line="276" w:lineRule="auto"/>
        <w:jc w:val="both"/>
        <w:rPr>
          <w:lang w:val="ru-RU"/>
        </w:rPr>
      </w:pPr>
    </w:p>
    <w:p w14:paraId="5B7BAADC" w14:textId="77777777" w:rsidR="000D0527" w:rsidRPr="00E56A0B" w:rsidRDefault="000D0527" w:rsidP="00241B79">
      <w:pPr>
        <w:spacing w:line="276" w:lineRule="auto"/>
        <w:jc w:val="both"/>
        <w:rPr>
          <w:lang w:val="ru-RU"/>
        </w:rPr>
      </w:pPr>
    </w:p>
    <w:p w14:paraId="646ED98D" w14:textId="77777777" w:rsidR="00241B79" w:rsidRPr="00241B79" w:rsidRDefault="00241B79" w:rsidP="00241B79">
      <w:pPr>
        <w:spacing w:line="259" w:lineRule="auto"/>
        <w:jc w:val="both"/>
        <w:rPr>
          <w:b/>
          <w:bCs/>
          <w:lang w:val="ru-RU"/>
        </w:rPr>
      </w:pPr>
    </w:p>
    <w:sectPr w:rsidR="00241B79" w:rsidRPr="00241B79" w:rsidSect="00422C3C">
      <w:headerReference w:type="default" r:id="rId15"/>
      <w:headerReference w:type="first" r:id="rId16"/>
      <w:footerReference w:type="first" r:id="rId17"/>
      <w:pgSz w:w="11906" w:h="16838" w:code="9"/>
      <w:pgMar w:top="2127" w:right="991" w:bottom="720" w:left="1440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9580FE" w14:textId="77777777" w:rsidR="00001D07" w:rsidRDefault="00001D07" w:rsidP="00825C1C">
      <w:r>
        <w:separator/>
      </w:r>
    </w:p>
  </w:endnote>
  <w:endnote w:type="continuationSeparator" w:id="0">
    <w:p w14:paraId="1B131F7C" w14:textId="77777777" w:rsidR="00001D07" w:rsidRDefault="00001D07" w:rsidP="00825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95D763" w14:textId="77777777" w:rsidR="00B82A88" w:rsidRDefault="000B3DE8">
    <w:pPr>
      <w:pStyle w:val="a6"/>
    </w:pPr>
    <w:r w:rsidRPr="003742D9">
      <w:rPr>
        <w:noProof/>
        <w:color w:val="EEECE1" w:themeColor="background2"/>
        <w:lang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75EA397" wp14:editId="44B6A10F">
              <wp:simplePos x="0" y="0"/>
              <wp:positionH relativeFrom="page">
                <wp:align>left</wp:align>
              </wp:positionH>
              <wp:positionV relativeFrom="paragraph">
                <wp:posOffset>-4445</wp:posOffset>
              </wp:positionV>
              <wp:extent cx="7874000" cy="9906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74000" cy="99060"/>
                      </a:xfrm>
                      <a:prstGeom prst="rect">
                        <a:avLst/>
                      </a:prstGeom>
                      <a:solidFill>
                        <a:srgbClr val="002060">
                          <a:alpha val="64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41F26F33" id="Прямоугольник 4" o:spid="_x0000_s1026" style="position:absolute;margin-left:0;margin-top:-.35pt;width:620pt;height:7.8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" fillcolor="#002060" stroked="f" strokeweight="1pt">
              <v:fill opacity="41891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52CDB8" w14:textId="77777777" w:rsidR="00001D07" w:rsidRDefault="00001D07" w:rsidP="00825C1C">
      <w:r>
        <w:separator/>
      </w:r>
    </w:p>
  </w:footnote>
  <w:footnote w:type="continuationSeparator" w:id="0">
    <w:p w14:paraId="0D827009" w14:textId="77777777" w:rsidR="00001D07" w:rsidRDefault="00001D07" w:rsidP="00825C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830070" w14:textId="77777777" w:rsidR="00C03402" w:rsidRPr="003742D9" w:rsidRDefault="00C03402" w:rsidP="00C03402">
    <w:pPr>
      <w:rPr>
        <w:color w:val="EEECE1" w:themeColor="background2"/>
        <w:sz w:val="32"/>
      </w:rPr>
    </w:pPr>
    <w:r w:rsidRPr="003742D9">
      <w:rPr>
        <w:noProof/>
        <w:color w:val="EEECE1" w:themeColor="background2"/>
        <w:lang w:val="ru-RU"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2D71AA5" wp14:editId="1125E830">
              <wp:simplePos x="0" y="0"/>
              <wp:positionH relativeFrom="page">
                <wp:posOffset>1791970</wp:posOffset>
              </wp:positionH>
              <wp:positionV relativeFrom="paragraph">
                <wp:posOffset>154305</wp:posOffset>
              </wp:positionV>
              <wp:extent cx="2057400" cy="633095"/>
              <wp:effectExtent l="0" t="0" r="19050" b="14605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63309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46D672" w14:textId="77777777" w:rsidR="00C03402" w:rsidRPr="003742D9" w:rsidRDefault="00C03402" w:rsidP="00C03402">
                          <w:pPr>
                            <w:jc w:val="center"/>
                            <w:rPr>
                              <w:rFonts w:ascii="Elephant" w:hAnsi="Elephant"/>
                              <w:color w:val="000000" w:themeColor="accent5"/>
                              <w:sz w:val="32"/>
                            </w:rPr>
                          </w:pPr>
                          <w:r w:rsidRPr="003742D9">
                            <w:rPr>
                              <w:rFonts w:ascii="Elephant" w:hAnsi="Elephant"/>
                              <w:color w:val="000000" w:themeColor="accent5"/>
                              <w:sz w:val="32"/>
                            </w:rPr>
                            <w:t>Bes Saiman group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рямоугольник 12" o:spid="_x0000_s1026" style="position:absolute;margin-left:141.1pt;margin-top:12.15pt;width:162pt;height:49.8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" filled="f" strokecolor="white [3212]" strokeweight="1pt">
              <v:textbox>
                <w:txbxContent>
                  <w:p w14:paraId="4146D672" w14:textId="77777777" w:rsidR="00C03402" w:rsidRPr="003742D9" w:rsidRDefault="00C03402" w:rsidP="00C03402">
                    <w:pPr>
                      <w:jc w:val="center"/>
                      <w:rPr>
                        <w:rFonts w:ascii="Elephant" w:hAnsi="Elephant"/>
                        <w:color w:val="000000" w:themeColor="accent5"/>
                        <w:sz w:val="32"/>
                      </w:rPr>
                    </w:pPr>
                    <w:r w:rsidRPr="003742D9">
                      <w:rPr>
                        <w:rFonts w:ascii="Elephant" w:hAnsi="Elephant"/>
                        <w:color w:val="000000" w:themeColor="accent5"/>
                        <w:sz w:val="32"/>
                      </w:rPr>
                      <w:t>Bes Saiman group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Pr="000B3DE8">
      <w:rPr>
        <w:noProof/>
        <w:color w:val="EEECE1" w:themeColor="background2"/>
        <w:sz w:val="32"/>
        <w:lang w:val="ru-RU"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76492E69" wp14:editId="70867318">
              <wp:simplePos x="0" y="0"/>
              <wp:positionH relativeFrom="column">
                <wp:posOffset>3571875</wp:posOffset>
              </wp:positionH>
              <wp:positionV relativeFrom="paragraph">
                <wp:posOffset>-448310</wp:posOffset>
              </wp:positionV>
              <wp:extent cx="6590030" cy="10809514"/>
              <wp:effectExtent l="0" t="0" r="1270" b="11430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0030" cy="108095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E3FE97" w14:textId="77777777" w:rsidR="00C03402" w:rsidRPr="000B3DE8" w:rsidRDefault="00C03402" w:rsidP="00C03402">
                          <w:pPr>
                            <w:spacing w:before="100" w:beforeAutospacing="1"/>
                            <w:ind w:firstLine="720"/>
                            <w:jc w:val="center"/>
                            <w:rPr>
                              <w:rFonts w:ascii="Baskerville Old Face" w:hAnsi="Baskerville Old Face"/>
                              <w:color w:val="000000" w:themeColor="text1"/>
                              <w:sz w:val="440"/>
                              <w14:textFill>
                                <w14:solidFill>
                                  <w14:schemeClr w14:val="tx1">
                                    <w14:alpha w14:val="77000"/>
                                  </w14:schemeClr>
                                </w14:solidFill>
                              </w14:textFill>
                            </w:rPr>
                          </w:pPr>
                          <w:r w:rsidRPr="00E56A0B">
                            <w:rPr>
                              <w:rFonts w:ascii="Baskerville Old Face" w:hAnsi="Baskerville Old Face"/>
                              <w:color w:val="BFBFBF" w:themeColor="background1" w:themeShade="BF"/>
                              <w:sz w:val="440"/>
                              <w14:textFill>
                                <w14:solidFill>
                                  <w14:schemeClr w14:val="bg1">
                                    <w14:alpha w14:val="77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BSG</w:t>
                          </w:r>
                        </w:p>
                        <w:p w14:paraId="4EAA97B5" w14:textId="77777777" w:rsidR="00C03402" w:rsidRPr="000B3DE8" w:rsidRDefault="00C03402" w:rsidP="00C03402">
                          <w:pPr>
                            <w:spacing w:before="100" w:beforeAutospacing="1"/>
                            <w:jc w:val="center"/>
                            <w:rPr>
                              <w:rFonts w:ascii="Baskerville Old Face" w:hAnsi="Baskerville Old Face"/>
                              <w:color w:val="000000" w:themeColor="text1"/>
                              <w:sz w:val="400"/>
                              <w14:textFill>
                                <w14:solidFill>
                                  <w14:schemeClr w14:val="tx1">
                                    <w14:alpha w14:val="77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vert270" wrap="square" lIns="72000" tIns="3600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margin-left:281.25pt;margin-top:-35.3pt;width:518.9pt;height:851.1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" filled="f" stroked="f">
              <v:textbox style="layout-flow:vertical;mso-layout-flow-alt:bottom-to-top" inset="2mm,1mm,0,0">
                <w:txbxContent>
                  <w:p w14:paraId="1DE3FE97" w14:textId="77777777" w:rsidR="00C03402" w:rsidRPr="000B3DE8" w:rsidRDefault="00C03402" w:rsidP="00C03402">
                    <w:pPr>
                      <w:spacing w:before="100" w:beforeAutospacing="1"/>
                      <w:ind w:firstLine="720"/>
                      <w:jc w:val="center"/>
                      <w:rPr>
                        <w:rFonts w:ascii="Baskerville Old Face" w:hAnsi="Baskerville Old Face"/>
                        <w:color w:val="000000" w:themeColor="text1"/>
                        <w:sz w:val="440"/>
                        <w14:textFill>
                          <w14:solidFill>
                            <w14:schemeClr w14:val="tx1">
                              <w14:alpha w14:val="77000"/>
                            </w14:schemeClr>
                          </w14:solidFill>
                        </w14:textFill>
                      </w:rPr>
                    </w:pPr>
                    <w:r w:rsidRPr="00E56A0B">
                      <w:rPr>
                        <w:rFonts w:ascii="Baskerville Old Face" w:hAnsi="Baskerville Old Face"/>
                        <w:color w:val="BFBFBF" w:themeColor="background1" w:themeShade="BF"/>
                        <w:sz w:val="440"/>
                        <w14:textFill>
                          <w14:solidFill>
                            <w14:schemeClr w14:val="bg1">
                              <w14:alpha w14:val="77000"/>
                              <w14:lumMod w14:val="75000"/>
                            </w14:schemeClr>
                          </w14:solidFill>
                        </w14:textFill>
                      </w:rPr>
                      <w:t>BSG</w:t>
                    </w:r>
                  </w:p>
                  <w:p w14:paraId="4EAA97B5" w14:textId="77777777" w:rsidR="00C03402" w:rsidRPr="000B3DE8" w:rsidRDefault="00C03402" w:rsidP="00C03402">
                    <w:pPr>
                      <w:spacing w:before="100" w:beforeAutospacing="1"/>
                      <w:jc w:val="center"/>
                      <w:rPr>
                        <w:rFonts w:ascii="Baskerville Old Face" w:hAnsi="Baskerville Old Face"/>
                        <w:color w:val="000000" w:themeColor="text1"/>
                        <w:sz w:val="400"/>
                        <w14:textFill>
                          <w14:solidFill>
                            <w14:schemeClr w14:val="tx1">
                              <w14:alpha w14:val="77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 w:rsidRPr="003742D9">
      <w:rPr>
        <w:noProof/>
        <w:color w:val="EEECE1" w:themeColor="background2"/>
        <w:lang w:val="ru-RU"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FA50C8" wp14:editId="4DFA0C9B">
              <wp:simplePos x="0" y="0"/>
              <wp:positionH relativeFrom="page">
                <wp:align>left</wp:align>
              </wp:positionH>
              <wp:positionV relativeFrom="paragraph">
                <wp:posOffset>389890</wp:posOffset>
              </wp:positionV>
              <wp:extent cx="897467" cy="169200"/>
              <wp:effectExtent l="0" t="0" r="0" b="2540"/>
              <wp:wrapNone/>
              <wp:docPr id="14" name="Прямоугольник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7467" cy="169200"/>
                      </a:xfrm>
                      <a:prstGeom prst="rect">
                        <a:avLst/>
                      </a:prstGeom>
                      <a:solidFill>
                        <a:srgbClr val="002060">
                          <a:alpha val="6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84674F3" id="Прямоугольник 14" o:spid="_x0000_s1026" style="position:absolute;margin-left:0;margin-top:30.7pt;width:70.65pt;height:13.3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" fillcolor="#002060" stroked="f" strokeweight="1pt">
              <v:fill opacity="42662f"/>
              <w10:wrap anchorx="page"/>
            </v:rect>
          </w:pict>
        </mc:Fallback>
      </mc:AlternateContent>
    </w:r>
  </w:p>
  <w:p w14:paraId="64B4B02A" w14:textId="77777777" w:rsidR="00C03402" w:rsidRPr="003742D9" w:rsidRDefault="00C03402" w:rsidP="00C03402">
    <w:pPr>
      <w:pStyle w:val="a4"/>
      <w:rPr>
        <w:color w:val="EEECE1" w:themeColor="background2"/>
      </w:rPr>
    </w:pPr>
    <w:r>
      <w:rPr>
        <w:noProof/>
        <w:color w:val="EEECE1" w:themeColor="background2"/>
        <w:lang w:eastAsia="ru-RU"/>
      </w:rPr>
      <w:drawing>
        <wp:inline distT="0" distB="0" distL="0" distR="0" wp14:anchorId="0CC26B35" wp14:editId="19977C04">
          <wp:extent cx="820540" cy="720000"/>
          <wp:effectExtent l="0" t="0" r="0" b="4445"/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Логотип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54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EEECE1" w:themeColor="background2"/>
        <w:lang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37D5BED" wp14:editId="5B3C6EF5">
              <wp:simplePos x="0" y="0"/>
              <wp:positionH relativeFrom="column">
                <wp:posOffset>2947035</wp:posOffset>
              </wp:positionH>
              <wp:positionV relativeFrom="paragraph">
                <wp:posOffset>184150</wp:posOffset>
              </wp:positionV>
              <wp:extent cx="3949700" cy="169200"/>
              <wp:effectExtent l="0" t="0" r="0" b="2540"/>
              <wp:wrapNone/>
              <wp:docPr id="15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9700" cy="169200"/>
                      </a:xfrm>
                      <a:custGeom>
                        <a:avLst/>
                        <a:gdLst>
                          <a:gd name="connsiteX0" fmla="*/ 0 w 3429000"/>
                          <a:gd name="connsiteY0" fmla="*/ 186055 h 186055"/>
                          <a:gd name="connsiteX1" fmla="*/ 46514 w 3429000"/>
                          <a:gd name="connsiteY1" fmla="*/ 0 h 186055"/>
                          <a:gd name="connsiteX2" fmla="*/ 3429000 w 3429000"/>
                          <a:gd name="connsiteY2" fmla="*/ 0 h 186055"/>
                          <a:gd name="connsiteX3" fmla="*/ 3382486 w 3429000"/>
                          <a:gd name="connsiteY3" fmla="*/ 186055 h 186055"/>
                          <a:gd name="connsiteX4" fmla="*/ 0 w 3429000"/>
                          <a:gd name="connsiteY4" fmla="*/ 186055 h 186055"/>
                          <a:gd name="connsiteX0" fmla="*/ 0 w 3495887"/>
                          <a:gd name="connsiteY0" fmla="*/ 186055 h 194522"/>
                          <a:gd name="connsiteX1" fmla="*/ 46514 w 3495887"/>
                          <a:gd name="connsiteY1" fmla="*/ 0 h 194522"/>
                          <a:gd name="connsiteX2" fmla="*/ 3429000 w 3495887"/>
                          <a:gd name="connsiteY2" fmla="*/ 0 h 194522"/>
                          <a:gd name="connsiteX3" fmla="*/ 3495887 w 3495887"/>
                          <a:gd name="connsiteY3" fmla="*/ 194522 h 194522"/>
                          <a:gd name="connsiteX4" fmla="*/ 0 w 3495887"/>
                          <a:gd name="connsiteY4" fmla="*/ 186055 h 19452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3495887" h="194522">
                            <a:moveTo>
                              <a:pt x="0" y="186055"/>
                            </a:moveTo>
                            <a:lnTo>
                              <a:pt x="46514" y="0"/>
                            </a:lnTo>
                            <a:lnTo>
                              <a:pt x="3429000" y="0"/>
                            </a:lnTo>
                            <a:lnTo>
                              <a:pt x="3495887" y="194522"/>
                            </a:lnTo>
                            <a:lnTo>
                              <a:pt x="0" y="186055"/>
                            </a:lnTo>
                            <a:close/>
                          </a:path>
                        </a:pathLst>
                      </a:custGeom>
                      <a:solidFill>
                        <a:srgbClr val="002060">
                          <a:alpha val="6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AA46A17" id="Параллелограмм 10" o:spid="_x0000_s1026" style="position:absolute;margin-left:232.05pt;margin-top:14.5pt;width:311pt;height:13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5887,194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" path="m,186055l46514,,3429000,r66887,194522l,186055xe" fillcolor="#002060" stroked="f" strokeweight="1pt">
              <v:fill opacity="42662f"/>
              <v:path arrowok="t" o:connecttype="custom" o:connectlocs="0,161835;52552,0;3874130,0;3949700,169200;0,161835" o:connectangles="0,0,0,0,0"/>
            </v:shape>
          </w:pict>
        </mc:Fallback>
      </mc:AlternateContent>
    </w:r>
  </w:p>
  <w:p w14:paraId="21D2EB8B" w14:textId="77777777" w:rsidR="006B3150" w:rsidRDefault="006B3150" w:rsidP="00B54986">
    <w:pPr>
      <w:pStyle w:val="a4"/>
      <w:ind w:right="-358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356595" w14:textId="77777777" w:rsidR="003742D9" w:rsidRPr="003742D9" w:rsidRDefault="00014580" w:rsidP="009228D1">
    <w:pPr>
      <w:rPr>
        <w:color w:val="EEECE1" w:themeColor="background2"/>
        <w:sz w:val="32"/>
      </w:rPr>
    </w:pPr>
    <w:r w:rsidRPr="003742D9">
      <w:rPr>
        <w:noProof/>
        <w:color w:val="EEECE1" w:themeColor="background2"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0393289" wp14:editId="1D547283">
              <wp:simplePos x="0" y="0"/>
              <wp:positionH relativeFrom="page">
                <wp:posOffset>1791970</wp:posOffset>
              </wp:positionH>
              <wp:positionV relativeFrom="paragraph">
                <wp:posOffset>154305</wp:posOffset>
              </wp:positionV>
              <wp:extent cx="2057400" cy="633095"/>
              <wp:effectExtent l="0" t="0" r="19050" b="14605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57400" cy="63309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4DA80C" w14:textId="77777777" w:rsidR="003742D9" w:rsidRPr="003742D9" w:rsidRDefault="003742D9" w:rsidP="003742D9">
                          <w:pPr>
                            <w:jc w:val="center"/>
                            <w:rPr>
                              <w:rFonts w:ascii="Elephant" w:hAnsi="Elephant"/>
                              <w:color w:val="000000" w:themeColor="accent5"/>
                              <w:sz w:val="32"/>
                            </w:rPr>
                          </w:pPr>
                          <w:r w:rsidRPr="003742D9">
                            <w:rPr>
                              <w:rFonts w:ascii="Elephant" w:hAnsi="Elephant"/>
                              <w:color w:val="000000" w:themeColor="accent5"/>
                              <w:sz w:val="32"/>
                            </w:rPr>
                            <w:t>Bes Saiman group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рямоугольник 8" o:spid="_x0000_s1028" style="position:absolute;margin-left:141.1pt;margin-top:12.15pt;width:162pt;height:49.8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" filled="f" strokecolor="white [3212]" strokeweight="1pt">
              <v:textbox>
                <w:txbxContent>
                  <w:p w14:paraId="2D4DA80C" w14:textId="77777777" w:rsidR="003742D9" w:rsidRPr="003742D9" w:rsidRDefault="003742D9" w:rsidP="003742D9">
                    <w:pPr>
                      <w:jc w:val="center"/>
                      <w:rPr>
                        <w:rFonts w:ascii="Elephant" w:hAnsi="Elephant"/>
                        <w:color w:val="000000" w:themeColor="accent5"/>
                        <w:sz w:val="32"/>
                      </w:rPr>
                    </w:pPr>
                    <w:r w:rsidRPr="003742D9">
                      <w:rPr>
                        <w:rFonts w:ascii="Elephant" w:hAnsi="Elephant"/>
                        <w:color w:val="000000" w:themeColor="accent5"/>
                        <w:sz w:val="32"/>
                      </w:rPr>
                      <w:t>Bes Saiman group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0B3DE8" w:rsidRPr="000B3DE8">
      <w:rPr>
        <w:noProof/>
        <w:color w:val="EEECE1" w:themeColor="background2"/>
        <w:sz w:val="32"/>
        <w:lang w:val="ru-RU" w:eastAsia="ru-RU"/>
      </w:rPr>
      <mc:AlternateContent>
        <mc:Choice Requires="wps">
          <w:drawing>
            <wp:anchor distT="45720" distB="45720" distL="114300" distR="114300" simplePos="0" relativeHeight="251677696" behindDoc="0" locked="0" layoutInCell="1" allowOverlap="1" wp14:anchorId="4BB9BCAB" wp14:editId="2F87C4FD">
              <wp:simplePos x="0" y="0"/>
              <wp:positionH relativeFrom="column">
                <wp:posOffset>3571875</wp:posOffset>
              </wp:positionH>
              <wp:positionV relativeFrom="paragraph">
                <wp:posOffset>-448310</wp:posOffset>
              </wp:positionV>
              <wp:extent cx="6590030" cy="10809514"/>
              <wp:effectExtent l="0" t="0" r="1270" b="1143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0030" cy="108095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1A3710" w14:textId="77777777" w:rsidR="000B3DE8" w:rsidRPr="00C03402" w:rsidRDefault="000B3DE8" w:rsidP="000B3DE8">
                          <w:pPr>
                            <w:spacing w:before="100" w:beforeAutospacing="1"/>
                            <w:ind w:firstLine="720"/>
                            <w:jc w:val="center"/>
                            <w:rPr>
                              <w:rFonts w:ascii="Baskerville Old Face" w:hAnsi="Baskerville Old Face"/>
                              <w:color w:val="BFBFBF" w:themeColor="background1" w:themeShade="BF"/>
                              <w:sz w:val="440"/>
                              <w14:textFill>
                                <w14:solidFill>
                                  <w14:schemeClr w14:val="bg1">
                                    <w14:alpha w14:val="77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</w:pPr>
                          <w:r w:rsidRPr="00C03402">
                            <w:rPr>
                              <w:rFonts w:ascii="Baskerville Old Face" w:hAnsi="Baskerville Old Face"/>
                              <w:color w:val="BFBFBF" w:themeColor="background1" w:themeShade="BF"/>
                              <w:sz w:val="440"/>
                              <w14:textFill>
                                <w14:solidFill>
                                  <w14:schemeClr w14:val="bg1">
                                    <w14:alpha w14:val="77000"/>
                                    <w14:lumMod w14:val="75000"/>
                                  </w14:schemeClr>
                                </w14:solidFill>
                              </w14:textFill>
                            </w:rPr>
                            <w:t>BSG</w:t>
                          </w:r>
                        </w:p>
                        <w:p w14:paraId="3ABF3B1A" w14:textId="77777777" w:rsidR="000B3DE8" w:rsidRPr="000B3DE8" w:rsidRDefault="000B3DE8" w:rsidP="000B3DE8">
                          <w:pPr>
                            <w:spacing w:before="100" w:beforeAutospacing="1"/>
                            <w:jc w:val="center"/>
                            <w:rPr>
                              <w:rFonts w:ascii="Baskerville Old Face" w:hAnsi="Baskerville Old Face"/>
                              <w:color w:val="000000" w:themeColor="text1"/>
                              <w:sz w:val="400"/>
                              <w14:textFill>
                                <w14:solidFill>
                                  <w14:schemeClr w14:val="tx1">
                                    <w14:alpha w14:val="77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vert="vert270" wrap="square" lIns="72000" tIns="3600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81.25pt;margin-top:-35.3pt;width:518.9pt;height:851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" filled="f" stroked="f">
              <v:textbox style="layout-flow:vertical;mso-layout-flow-alt:bottom-to-top" inset="2mm,1mm,0,0">
                <w:txbxContent>
                  <w:p w14:paraId="5A1A3710" w14:textId="77777777" w:rsidR="000B3DE8" w:rsidRPr="00C03402" w:rsidRDefault="000B3DE8" w:rsidP="000B3DE8">
                    <w:pPr>
                      <w:spacing w:before="100" w:beforeAutospacing="1"/>
                      <w:ind w:firstLine="720"/>
                      <w:jc w:val="center"/>
                      <w:rPr>
                        <w:rFonts w:ascii="Baskerville Old Face" w:hAnsi="Baskerville Old Face"/>
                        <w:color w:val="BFBFBF" w:themeColor="background1" w:themeShade="BF"/>
                        <w:sz w:val="440"/>
                        <w14:textFill>
                          <w14:solidFill>
                            <w14:schemeClr w14:val="bg1">
                              <w14:alpha w14:val="77000"/>
                              <w14:lumMod w14:val="75000"/>
                            </w14:schemeClr>
                          </w14:solidFill>
                        </w14:textFill>
                      </w:rPr>
                    </w:pPr>
                    <w:r w:rsidRPr="00C03402">
                      <w:rPr>
                        <w:rFonts w:ascii="Baskerville Old Face" w:hAnsi="Baskerville Old Face"/>
                        <w:color w:val="BFBFBF" w:themeColor="background1" w:themeShade="BF"/>
                        <w:sz w:val="440"/>
                        <w14:textFill>
                          <w14:solidFill>
                            <w14:schemeClr w14:val="bg1">
                              <w14:alpha w14:val="77000"/>
                              <w14:lumMod w14:val="75000"/>
                            </w14:schemeClr>
                          </w14:solidFill>
                        </w14:textFill>
                      </w:rPr>
                      <w:t>BSG</w:t>
                    </w:r>
                  </w:p>
                  <w:p w14:paraId="3ABF3B1A" w14:textId="77777777" w:rsidR="000B3DE8" w:rsidRPr="000B3DE8" w:rsidRDefault="000B3DE8" w:rsidP="000B3DE8">
                    <w:pPr>
                      <w:spacing w:before="100" w:beforeAutospacing="1"/>
                      <w:jc w:val="center"/>
                      <w:rPr>
                        <w:rFonts w:ascii="Baskerville Old Face" w:hAnsi="Baskerville Old Face"/>
                        <w:color w:val="000000" w:themeColor="text1"/>
                        <w:sz w:val="400"/>
                        <w14:textFill>
                          <w14:solidFill>
                            <w14:schemeClr w14:val="tx1">
                              <w14:alpha w14:val="77000"/>
                            </w14:schemeClr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 w:rsidR="003742D9" w:rsidRPr="003742D9">
      <w:rPr>
        <w:noProof/>
        <w:color w:val="EEECE1" w:themeColor="background2"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69CE1B9" wp14:editId="4B8C3871">
              <wp:simplePos x="0" y="0"/>
              <wp:positionH relativeFrom="page">
                <wp:align>left</wp:align>
              </wp:positionH>
              <wp:positionV relativeFrom="paragraph">
                <wp:posOffset>389890</wp:posOffset>
              </wp:positionV>
              <wp:extent cx="897467" cy="169200"/>
              <wp:effectExtent l="0" t="0" r="0" b="254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7467" cy="169200"/>
                      </a:xfrm>
                      <a:prstGeom prst="rect">
                        <a:avLst/>
                      </a:prstGeom>
                      <a:solidFill>
                        <a:srgbClr val="002060">
                          <a:alpha val="6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5FF8072" id="Прямоугольник 1" o:spid="_x0000_s1026" style="position:absolute;margin-left:0;margin-top:30.7pt;width:70.65pt;height:13.3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" fillcolor="#002060" stroked="f" strokeweight="1pt">
              <v:fill opacity="42662f"/>
              <w10:wrap anchorx="page"/>
            </v:rect>
          </w:pict>
        </mc:Fallback>
      </mc:AlternateContent>
    </w:r>
  </w:p>
  <w:p w14:paraId="0E86D169" w14:textId="77777777" w:rsidR="00F051C0" w:rsidRPr="003742D9" w:rsidRDefault="009228D1">
    <w:pPr>
      <w:pStyle w:val="a4"/>
      <w:rPr>
        <w:color w:val="EEECE1" w:themeColor="background2"/>
      </w:rPr>
    </w:pPr>
    <w:r>
      <w:rPr>
        <w:noProof/>
        <w:color w:val="EEECE1" w:themeColor="background2"/>
        <w:lang w:eastAsia="ru-RU"/>
      </w:rPr>
      <w:drawing>
        <wp:inline distT="0" distB="0" distL="0" distR="0" wp14:anchorId="5D5E36C4" wp14:editId="0267F6BE">
          <wp:extent cx="820540" cy="720000"/>
          <wp:effectExtent l="0" t="0" r="0" b="4445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Логотип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054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742D9">
      <w:rPr>
        <w:noProof/>
        <w:color w:val="EEECE1" w:themeColor="background2"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9717BF6" wp14:editId="41AD7B43">
              <wp:simplePos x="0" y="0"/>
              <wp:positionH relativeFrom="column">
                <wp:posOffset>2947035</wp:posOffset>
              </wp:positionH>
              <wp:positionV relativeFrom="paragraph">
                <wp:posOffset>184150</wp:posOffset>
              </wp:positionV>
              <wp:extent cx="3949700" cy="169200"/>
              <wp:effectExtent l="0" t="0" r="0" b="254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49700" cy="169200"/>
                      </a:xfrm>
                      <a:custGeom>
                        <a:avLst/>
                        <a:gdLst>
                          <a:gd name="connsiteX0" fmla="*/ 0 w 3429000"/>
                          <a:gd name="connsiteY0" fmla="*/ 186055 h 186055"/>
                          <a:gd name="connsiteX1" fmla="*/ 46514 w 3429000"/>
                          <a:gd name="connsiteY1" fmla="*/ 0 h 186055"/>
                          <a:gd name="connsiteX2" fmla="*/ 3429000 w 3429000"/>
                          <a:gd name="connsiteY2" fmla="*/ 0 h 186055"/>
                          <a:gd name="connsiteX3" fmla="*/ 3382486 w 3429000"/>
                          <a:gd name="connsiteY3" fmla="*/ 186055 h 186055"/>
                          <a:gd name="connsiteX4" fmla="*/ 0 w 3429000"/>
                          <a:gd name="connsiteY4" fmla="*/ 186055 h 186055"/>
                          <a:gd name="connsiteX0" fmla="*/ 0 w 3495887"/>
                          <a:gd name="connsiteY0" fmla="*/ 186055 h 194522"/>
                          <a:gd name="connsiteX1" fmla="*/ 46514 w 3495887"/>
                          <a:gd name="connsiteY1" fmla="*/ 0 h 194522"/>
                          <a:gd name="connsiteX2" fmla="*/ 3429000 w 3495887"/>
                          <a:gd name="connsiteY2" fmla="*/ 0 h 194522"/>
                          <a:gd name="connsiteX3" fmla="*/ 3495887 w 3495887"/>
                          <a:gd name="connsiteY3" fmla="*/ 194522 h 194522"/>
                          <a:gd name="connsiteX4" fmla="*/ 0 w 3495887"/>
                          <a:gd name="connsiteY4" fmla="*/ 186055 h 19452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3495887" h="194522">
                            <a:moveTo>
                              <a:pt x="0" y="186055"/>
                            </a:moveTo>
                            <a:lnTo>
                              <a:pt x="46514" y="0"/>
                            </a:lnTo>
                            <a:lnTo>
                              <a:pt x="3429000" y="0"/>
                            </a:lnTo>
                            <a:lnTo>
                              <a:pt x="3495887" y="194522"/>
                            </a:lnTo>
                            <a:lnTo>
                              <a:pt x="0" y="186055"/>
                            </a:lnTo>
                            <a:close/>
                          </a:path>
                        </a:pathLst>
                      </a:custGeom>
                      <a:solidFill>
                        <a:srgbClr val="002060">
                          <a:alpha val="6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56A28C0" id="Параллелограмм 10" o:spid="_x0000_s1026" style="position:absolute;margin-left:232.05pt;margin-top:14.5pt;width:311pt;height:13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5887,194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" path="m,186055l46514,,3429000,r66887,194522l,186055xe" fillcolor="#002060" stroked="f" strokeweight="1pt">
              <v:fill opacity="42662f"/>
              <v:path arrowok="t" o:connecttype="custom" o:connectlocs="0,161835;52552,0;3874130,0;3949700,169200;0,161835" o:connectangles="0,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AB8B2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2236F62"/>
    <w:multiLevelType w:val="hybridMultilevel"/>
    <w:tmpl w:val="2B6E9C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843023"/>
    <w:multiLevelType w:val="hybridMultilevel"/>
    <w:tmpl w:val="F768F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D357A4"/>
    <w:multiLevelType w:val="multilevel"/>
    <w:tmpl w:val="F1F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77668"/>
    <w:multiLevelType w:val="hybridMultilevel"/>
    <w:tmpl w:val="8BEC5D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36CA6"/>
    <w:multiLevelType w:val="multilevel"/>
    <w:tmpl w:val="BEA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3C64A2"/>
    <w:multiLevelType w:val="multilevel"/>
    <w:tmpl w:val="CF5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CC4AD4"/>
    <w:multiLevelType w:val="multilevel"/>
    <w:tmpl w:val="B164B9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460E3"/>
    <w:multiLevelType w:val="multilevel"/>
    <w:tmpl w:val="7B8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EF541F"/>
    <w:multiLevelType w:val="hybridMultilevel"/>
    <w:tmpl w:val="278457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8E3B67"/>
    <w:multiLevelType w:val="multilevel"/>
    <w:tmpl w:val="269C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DE184B"/>
    <w:multiLevelType w:val="multilevel"/>
    <w:tmpl w:val="331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7"/>
  </w:num>
  <w:num w:numId="5">
    <w:abstractNumId w:val="10"/>
  </w:num>
  <w:num w:numId="6">
    <w:abstractNumId w:val="2"/>
  </w:num>
  <w:num w:numId="7">
    <w:abstractNumId w:val="6"/>
  </w:num>
  <w:num w:numId="8">
    <w:abstractNumId w:val="9"/>
  </w:num>
  <w:num w:numId="9">
    <w:abstractNumId w:val="4"/>
  </w:num>
  <w:num w:numId="10">
    <w:abstractNumId w:val="5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MLAwMjIAUpYWRko6SsGpxcWZ+XkgBSa1ABigKUQsAAAA"/>
  </w:docVars>
  <w:rsids>
    <w:rsidRoot w:val="003742D9"/>
    <w:rsid w:val="00001D07"/>
    <w:rsid w:val="00014580"/>
    <w:rsid w:val="00024441"/>
    <w:rsid w:val="00024626"/>
    <w:rsid w:val="00026F86"/>
    <w:rsid w:val="000278A8"/>
    <w:rsid w:val="00041593"/>
    <w:rsid w:val="000417DA"/>
    <w:rsid w:val="00042B44"/>
    <w:rsid w:val="000723F3"/>
    <w:rsid w:val="000753D0"/>
    <w:rsid w:val="00084A32"/>
    <w:rsid w:val="00096DC9"/>
    <w:rsid w:val="000B3DE8"/>
    <w:rsid w:val="000B5F30"/>
    <w:rsid w:val="000C474A"/>
    <w:rsid w:val="000D0527"/>
    <w:rsid w:val="001163C2"/>
    <w:rsid w:val="001208D3"/>
    <w:rsid w:val="001320E7"/>
    <w:rsid w:val="00150BFE"/>
    <w:rsid w:val="0016611C"/>
    <w:rsid w:val="00174BD5"/>
    <w:rsid w:val="001A422C"/>
    <w:rsid w:val="001A7A2C"/>
    <w:rsid w:val="001C0D6C"/>
    <w:rsid w:val="001E1435"/>
    <w:rsid w:val="001F6BB2"/>
    <w:rsid w:val="00241B79"/>
    <w:rsid w:val="002530A8"/>
    <w:rsid w:val="00255505"/>
    <w:rsid w:val="00263996"/>
    <w:rsid w:val="002728B7"/>
    <w:rsid w:val="00296E55"/>
    <w:rsid w:val="002A56B5"/>
    <w:rsid w:val="002B6BD0"/>
    <w:rsid w:val="002E3062"/>
    <w:rsid w:val="002E3B72"/>
    <w:rsid w:val="002E43CA"/>
    <w:rsid w:val="002E62D2"/>
    <w:rsid w:val="003024A1"/>
    <w:rsid w:val="00303C43"/>
    <w:rsid w:val="003233B8"/>
    <w:rsid w:val="00327582"/>
    <w:rsid w:val="003309A4"/>
    <w:rsid w:val="0035217D"/>
    <w:rsid w:val="003700EA"/>
    <w:rsid w:val="003742D9"/>
    <w:rsid w:val="0038520F"/>
    <w:rsid w:val="003A6240"/>
    <w:rsid w:val="003D252E"/>
    <w:rsid w:val="003E078F"/>
    <w:rsid w:val="003E61A8"/>
    <w:rsid w:val="003F3284"/>
    <w:rsid w:val="00410555"/>
    <w:rsid w:val="004105A0"/>
    <w:rsid w:val="00422C3C"/>
    <w:rsid w:val="00443861"/>
    <w:rsid w:val="00451596"/>
    <w:rsid w:val="00451DBA"/>
    <w:rsid w:val="00453B37"/>
    <w:rsid w:val="004724A9"/>
    <w:rsid w:val="00495C98"/>
    <w:rsid w:val="004A508D"/>
    <w:rsid w:val="004E18D3"/>
    <w:rsid w:val="005108C4"/>
    <w:rsid w:val="0051165A"/>
    <w:rsid w:val="00512BED"/>
    <w:rsid w:val="005562E9"/>
    <w:rsid w:val="00596E9B"/>
    <w:rsid w:val="005A20B8"/>
    <w:rsid w:val="005B04AE"/>
    <w:rsid w:val="005C240A"/>
    <w:rsid w:val="005C7EB8"/>
    <w:rsid w:val="00610254"/>
    <w:rsid w:val="00616808"/>
    <w:rsid w:val="00620548"/>
    <w:rsid w:val="0065049F"/>
    <w:rsid w:val="00655747"/>
    <w:rsid w:val="006B3150"/>
    <w:rsid w:val="006E42E5"/>
    <w:rsid w:val="006F72BF"/>
    <w:rsid w:val="00707ED5"/>
    <w:rsid w:val="007226CA"/>
    <w:rsid w:val="007718C6"/>
    <w:rsid w:val="0078615B"/>
    <w:rsid w:val="007971D4"/>
    <w:rsid w:val="007B4E5A"/>
    <w:rsid w:val="007C307D"/>
    <w:rsid w:val="007C57D1"/>
    <w:rsid w:val="007D559C"/>
    <w:rsid w:val="007F4659"/>
    <w:rsid w:val="00802A57"/>
    <w:rsid w:val="00806ABD"/>
    <w:rsid w:val="008104D5"/>
    <w:rsid w:val="00825C1C"/>
    <w:rsid w:val="00844259"/>
    <w:rsid w:val="008464C9"/>
    <w:rsid w:val="00847189"/>
    <w:rsid w:val="008520E6"/>
    <w:rsid w:val="00853719"/>
    <w:rsid w:val="008B05E8"/>
    <w:rsid w:val="008F7295"/>
    <w:rsid w:val="009045F7"/>
    <w:rsid w:val="009228D1"/>
    <w:rsid w:val="009279EC"/>
    <w:rsid w:val="009A633C"/>
    <w:rsid w:val="009E70CA"/>
    <w:rsid w:val="009F56E4"/>
    <w:rsid w:val="00A14C78"/>
    <w:rsid w:val="00A4465E"/>
    <w:rsid w:val="00A72B46"/>
    <w:rsid w:val="00A8791E"/>
    <w:rsid w:val="00A91692"/>
    <w:rsid w:val="00A94456"/>
    <w:rsid w:val="00AB1829"/>
    <w:rsid w:val="00AB49E4"/>
    <w:rsid w:val="00AE7F49"/>
    <w:rsid w:val="00B001A6"/>
    <w:rsid w:val="00B16043"/>
    <w:rsid w:val="00B2440C"/>
    <w:rsid w:val="00B325AA"/>
    <w:rsid w:val="00B34969"/>
    <w:rsid w:val="00B51F4D"/>
    <w:rsid w:val="00B54986"/>
    <w:rsid w:val="00B60C38"/>
    <w:rsid w:val="00B63AB2"/>
    <w:rsid w:val="00B702AA"/>
    <w:rsid w:val="00B80753"/>
    <w:rsid w:val="00B81163"/>
    <w:rsid w:val="00B82A88"/>
    <w:rsid w:val="00BA2FC6"/>
    <w:rsid w:val="00BB0B48"/>
    <w:rsid w:val="00BB696A"/>
    <w:rsid w:val="00BC0D1E"/>
    <w:rsid w:val="00C01E8C"/>
    <w:rsid w:val="00C03402"/>
    <w:rsid w:val="00C529A4"/>
    <w:rsid w:val="00C54DE2"/>
    <w:rsid w:val="00C77D5A"/>
    <w:rsid w:val="00CD6383"/>
    <w:rsid w:val="00CE5570"/>
    <w:rsid w:val="00CF3F5C"/>
    <w:rsid w:val="00D47FFD"/>
    <w:rsid w:val="00D51B3B"/>
    <w:rsid w:val="00D52687"/>
    <w:rsid w:val="00D8050B"/>
    <w:rsid w:val="00D84C85"/>
    <w:rsid w:val="00DA133B"/>
    <w:rsid w:val="00DC6E12"/>
    <w:rsid w:val="00DD1D83"/>
    <w:rsid w:val="00DD7FD0"/>
    <w:rsid w:val="00E132A0"/>
    <w:rsid w:val="00E56A0B"/>
    <w:rsid w:val="00EB292F"/>
    <w:rsid w:val="00F051C0"/>
    <w:rsid w:val="00F54914"/>
    <w:rsid w:val="00F56C24"/>
    <w:rsid w:val="00F63BF7"/>
    <w:rsid w:val="00F74E01"/>
    <w:rsid w:val="00F85DEF"/>
    <w:rsid w:val="00F944EB"/>
    <w:rsid w:val="00F959F1"/>
    <w:rsid w:val="00FC23FF"/>
    <w:rsid w:val="00FD55A7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316E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 w:unhideWhenUsed="0" w:qFormat="1"/>
    <w:lsdException w:name="heading 2" w:uiPriority="9" w:unhideWhenUsed="0" w:qFormat="1"/>
    <w:lsdException w:name="heading 3" w:uiPriority="9" w:unhideWhenUsed="0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/>
    <w:lsdException w:name="Title" w:semiHidden="0" w:uiPriority="10" w:unhideWhenUsed="0" w:qFormat="1"/>
    <w:lsdException w:name="Closing" w:semiHidden="0" w:unhideWhenUsed="0"/>
    <w:lsdException w:name="Default Paragraph Font" w:uiPriority="1"/>
    <w:lsdException w:name="Body Text" w:uiPriority="1" w:qFormat="1"/>
    <w:lsdException w:name="Subtitle" w:uiPriority="11" w:unhideWhenUsed="0" w:qFormat="1"/>
    <w:lsdException w:name="Date" w:semiHidden="0" w:unhideWhenUsed="0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1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145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753D0"/>
    <w:pPr>
      <w:keepNext/>
      <w:suppressAutoHyphens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ru-RU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6B3150"/>
    <w:pPr>
      <w:tabs>
        <w:tab w:val="center" w:pos="4680"/>
        <w:tab w:val="right" w:pos="9360"/>
      </w:tabs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5">
    <w:name w:val="Верхний колонтитул Знак"/>
    <w:basedOn w:val="a1"/>
    <w:link w:val="a4"/>
    <w:uiPriority w:val="99"/>
    <w:semiHidden/>
    <w:rsid w:val="00B54986"/>
    <w:rPr>
      <w:rFonts w:eastAsiaTheme="minorEastAsia" w:hAnsi="Franklin Gothic Book"/>
      <w:color w:val="000000" w:themeColor="text1"/>
      <w:kern w:val="24"/>
    </w:rPr>
  </w:style>
  <w:style w:type="paragraph" w:styleId="a6">
    <w:name w:val="footer"/>
    <w:basedOn w:val="a0"/>
    <w:link w:val="a7"/>
    <w:uiPriority w:val="99"/>
    <w:semiHidden/>
    <w:rsid w:val="006B3150"/>
    <w:pPr>
      <w:tabs>
        <w:tab w:val="center" w:pos="4680"/>
        <w:tab w:val="right" w:pos="9360"/>
      </w:tabs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7">
    <w:name w:val="Нижний колонтитул Знак"/>
    <w:basedOn w:val="a1"/>
    <w:link w:val="a6"/>
    <w:uiPriority w:val="99"/>
    <w:semiHidden/>
    <w:rsid w:val="00B54986"/>
    <w:rPr>
      <w:rFonts w:eastAsiaTheme="minorEastAsia" w:hAnsi="Franklin Gothic Book"/>
      <w:color w:val="000000" w:themeColor="text1"/>
      <w:kern w:val="24"/>
    </w:rPr>
  </w:style>
  <w:style w:type="paragraph" w:styleId="a8">
    <w:name w:val="Normal (Web)"/>
    <w:basedOn w:val="a0"/>
    <w:uiPriority w:val="99"/>
    <w:semiHidden/>
    <w:rsid w:val="006B3150"/>
    <w:pPr>
      <w:spacing w:before="100" w:beforeAutospacing="1" w:after="100" w:afterAutospacing="1"/>
    </w:pPr>
    <w:rPr>
      <w:rFonts w:eastAsiaTheme="minorEastAsia"/>
      <w:color w:val="000000" w:themeColor="text1"/>
      <w:kern w:val="24"/>
      <w:lang w:val="ru-RU"/>
    </w:rPr>
  </w:style>
  <w:style w:type="paragraph" w:customStyle="1" w:styleId="a9">
    <w:name w:val="Адрес"/>
    <w:basedOn w:val="a0"/>
    <w:qFormat/>
    <w:rsid w:val="00B54986"/>
    <w:pPr>
      <w:spacing w:before="240"/>
      <w:ind w:right="144"/>
      <w:contextualSpacing/>
      <w:jc w:val="right"/>
    </w:pPr>
    <w:rPr>
      <w:rFonts w:asciiTheme="minorHAnsi" w:eastAsiaTheme="minorEastAsia" w:hAnsiTheme="minorHAnsi" w:cstheme="minorBidi"/>
      <w:color w:val="000000" w:themeColor="text1"/>
      <w:kern w:val="24"/>
      <w:sz w:val="20"/>
      <w:szCs w:val="22"/>
      <w:lang w:val="ru-RU"/>
    </w:rPr>
  </w:style>
  <w:style w:type="paragraph" w:customStyle="1" w:styleId="aa">
    <w:name w:val="Имя врача"/>
    <w:basedOn w:val="a8"/>
    <w:qFormat/>
    <w:rsid w:val="007971D4"/>
    <w:pPr>
      <w:spacing w:before="0" w:beforeAutospacing="0" w:after="0" w:afterAutospacing="0"/>
      <w:jc w:val="center"/>
    </w:pPr>
    <w:rPr>
      <w:rFonts w:asciiTheme="minorHAnsi" w:hAnsiTheme="minorHAnsi"/>
      <w:sz w:val="22"/>
      <w:lang w:val="en-ZA"/>
    </w:rPr>
  </w:style>
  <w:style w:type="table" w:styleId="ab">
    <w:name w:val="Table Grid"/>
    <w:basedOn w:val="a2"/>
    <w:uiPriority w:val="39"/>
    <w:rsid w:val="0079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971D4"/>
    <w:rPr>
      <w:color w:val="808080"/>
    </w:rPr>
  </w:style>
  <w:style w:type="paragraph" w:styleId="ad">
    <w:name w:val="Date"/>
    <w:basedOn w:val="a0"/>
    <w:next w:val="a0"/>
    <w:link w:val="ae"/>
    <w:uiPriority w:val="99"/>
    <w:rsid w:val="00B54986"/>
    <w:pPr>
      <w:spacing w:before="1080" w:after="200"/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e">
    <w:name w:val="Дата Знак"/>
    <w:basedOn w:val="a1"/>
    <w:link w:val="ad"/>
    <w:uiPriority w:val="99"/>
    <w:rsid w:val="00B54986"/>
    <w:rPr>
      <w:rFonts w:eastAsiaTheme="minorEastAsia" w:hAnsi="Franklin Gothic Book"/>
      <w:color w:val="000000" w:themeColor="text1"/>
      <w:kern w:val="24"/>
    </w:rPr>
  </w:style>
  <w:style w:type="paragraph" w:styleId="af">
    <w:name w:val="Closing"/>
    <w:basedOn w:val="a0"/>
    <w:link w:val="af0"/>
    <w:uiPriority w:val="99"/>
    <w:rsid w:val="00B54986"/>
    <w:pPr>
      <w:spacing w:after="600"/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f0">
    <w:name w:val="Прощание Знак"/>
    <w:basedOn w:val="a1"/>
    <w:link w:val="af"/>
    <w:uiPriority w:val="99"/>
    <w:rsid w:val="00B54986"/>
    <w:rPr>
      <w:rFonts w:eastAsiaTheme="minorEastAsia" w:hAnsi="Franklin Gothic Book"/>
      <w:color w:val="000000" w:themeColor="text1"/>
      <w:kern w:val="24"/>
    </w:rPr>
  </w:style>
  <w:style w:type="paragraph" w:styleId="a">
    <w:name w:val="List Bullet"/>
    <w:basedOn w:val="a0"/>
    <w:uiPriority w:val="99"/>
    <w:rsid w:val="00F051C0"/>
    <w:pPr>
      <w:numPr>
        <w:numId w:val="1"/>
      </w:numPr>
      <w:spacing w:after="60"/>
      <w:ind w:left="720"/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styleId="af1">
    <w:name w:val="Hyperlink"/>
    <w:basedOn w:val="a1"/>
    <w:uiPriority w:val="99"/>
    <w:unhideWhenUsed/>
    <w:rsid w:val="00CE5570"/>
    <w:rPr>
      <w:color w:val="0096D2" w:themeColor="hyperlink"/>
      <w:u w:val="single"/>
    </w:rPr>
  </w:style>
  <w:style w:type="character" w:customStyle="1" w:styleId="fontstyle01">
    <w:name w:val="fontstyle01"/>
    <w:basedOn w:val="a1"/>
    <w:rsid w:val="000145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2">
    <w:name w:val="List Paragraph"/>
    <w:basedOn w:val="a0"/>
    <w:uiPriority w:val="1"/>
    <w:qFormat/>
    <w:rsid w:val="00B2440C"/>
    <w:pPr>
      <w:ind w:left="720"/>
      <w:contextualSpacing/>
    </w:pPr>
  </w:style>
  <w:style w:type="paragraph" w:styleId="af3">
    <w:name w:val="Balloon Text"/>
    <w:basedOn w:val="a0"/>
    <w:link w:val="af4"/>
    <w:uiPriority w:val="99"/>
    <w:semiHidden/>
    <w:unhideWhenUsed/>
    <w:rsid w:val="002530A8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2530A8"/>
    <w:rPr>
      <w:rFonts w:ascii="Segoe UI" w:eastAsia="Times New Roman" w:hAnsi="Segoe UI" w:cs="Segoe UI"/>
      <w:sz w:val="18"/>
      <w:szCs w:val="18"/>
      <w:lang w:val="en-US"/>
    </w:rPr>
  </w:style>
  <w:style w:type="paragraph" w:styleId="af5">
    <w:name w:val="Body Text"/>
    <w:basedOn w:val="a0"/>
    <w:link w:val="af6"/>
    <w:uiPriority w:val="1"/>
    <w:qFormat/>
    <w:rsid w:val="002E43CA"/>
    <w:pPr>
      <w:widowControl w:val="0"/>
      <w:autoSpaceDE w:val="0"/>
      <w:autoSpaceDN w:val="0"/>
    </w:pPr>
    <w:rPr>
      <w:lang w:val="ru-RU"/>
    </w:rPr>
  </w:style>
  <w:style w:type="character" w:customStyle="1" w:styleId="af6">
    <w:name w:val="Основной текст Знак"/>
    <w:basedOn w:val="a1"/>
    <w:link w:val="af5"/>
    <w:uiPriority w:val="1"/>
    <w:rsid w:val="002E43CA"/>
    <w:rPr>
      <w:rFonts w:ascii="Times New Roman" w:eastAsia="Times New Roman" w:hAnsi="Times New Roman" w:cs="Times New Roman"/>
      <w:sz w:val="24"/>
      <w:szCs w:val="24"/>
    </w:rPr>
  </w:style>
  <w:style w:type="character" w:styleId="af7">
    <w:name w:val="Strong"/>
    <w:basedOn w:val="a1"/>
    <w:uiPriority w:val="22"/>
    <w:qFormat/>
    <w:rsid w:val="001F6BB2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0753D0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 w:unhideWhenUsed="0" w:qFormat="1"/>
    <w:lsdException w:name="heading 2" w:uiPriority="9" w:unhideWhenUsed="0" w:qFormat="1"/>
    <w:lsdException w:name="heading 3" w:uiPriority="9" w:unhideWhenUsed="0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/>
    <w:lsdException w:name="Title" w:semiHidden="0" w:uiPriority="10" w:unhideWhenUsed="0" w:qFormat="1"/>
    <w:lsdException w:name="Closing" w:semiHidden="0" w:unhideWhenUsed="0"/>
    <w:lsdException w:name="Default Paragraph Font" w:uiPriority="1"/>
    <w:lsdException w:name="Body Text" w:uiPriority="1" w:qFormat="1"/>
    <w:lsdException w:name="Subtitle" w:uiPriority="11" w:unhideWhenUsed="0" w:qFormat="1"/>
    <w:lsdException w:name="Date" w:semiHidden="0" w:unhideWhenUsed="0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1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145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753D0"/>
    <w:pPr>
      <w:keepNext/>
      <w:suppressAutoHyphens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ru-RU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6B3150"/>
    <w:pPr>
      <w:tabs>
        <w:tab w:val="center" w:pos="4680"/>
        <w:tab w:val="right" w:pos="9360"/>
      </w:tabs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5">
    <w:name w:val="Верхний колонтитул Знак"/>
    <w:basedOn w:val="a1"/>
    <w:link w:val="a4"/>
    <w:uiPriority w:val="99"/>
    <w:semiHidden/>
    <w:rsid w:val="00B54986"/>
    <w:rPr>
      <w:rFonts w:eastAsiaTheme="minorEastAsia" w:hAnsi="Franklin Gothic Book"/>
      <w:color w:val="000000" w:themeColor="text1"/>
      <w:kern w:val="24"/>
    </w:rPr>
  </w:style>
  <w:style w:type="paragraph" w:styleId="a6">
    <w:name w:val="footer"/>
    <w:basedOn w:val="a0"/>
    <w:link w:val="a7"/>
    <w:uiPriority w:val="99"/>
    <w:semiHidden/>
    <w:rsid w:val="006B3150"/>
    <w:pPr>
      <w:tabs>
        <w:tab w:val="center" w:pos="4680"/>
        <w:tab w:val="right" w:pos="9360"/>
      </w:tabs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7">
    <w:name w:val="Нижний колонтитул Знак"/>
    <w:basedOn w:val="a1"/>
    <w:link w:val="a6"/>
    <w:uiPriority w:val="99"/>
    <w:semiHidden/>
    <w:rsid w:val="00B54986"/>
    <w:rPr>
      <w:rFonts w:eastAsiaTheme="minorEastAsia" w:hAnsi="Franklin Gothic Book"/>
      <w:color w:val="000000" w:themeColor="text1"/>
      <w:kern w:val="24"/>
    </w:rPr>
  </w:style>
  <w:style w:type="paragraph" w:styleId="a8">
    <w:name w:val="Normal (Web)"/>
    <w:basedOn w:val="a0"/>
    <w:uiPriority w:val="99"/>
    <w:semiHidden/>
    <w:rsid w:val="006B3150"/>
    <w:pPr>
      <w:spacing w:before="100" w:beforeAutospacing="1" w:after="100" w:afterAutospacing="1"/>
    </w:pPr>
    <w:rPr>
      <w:rFonts w:eastAsiaTheme="minorEastAsia"/>
      <w:color w:val="000000" w:themeColor="text1"/>
      <w:kern w:val="24"/>
      <w:lang w:val="ru-RU"/>
    </w:rPr>
  </w:style>
  <w:style w:type="paragraph" w:customStyle="1" w:styleId="a9">
    <w:name w:val="Адрес"/>
    <w:basedOn w:val="a0"/>
    <w:qFormat/>
    <w:rsid w:val="00B54986"/>
    <w:pPr>
      <w:spacing w:before="240"/>
      <w:ind w:right="144"/>
      <w:contextualSpacing/>
      <w:jc w:val="right"/>
    </w:pPr>
    <w:rPr>
      <w:rFonts w:asciiTheme="minorHAnsi" w:eastAsiaTheme="minorEastAsia" w:hAnsiTheme="minorHAnsi" w:cstheme="minorBidi"/>
      <w:color w:val="000000" w:themeColor="text1"/>
      <w:kern w:val="24"/>
      <w:sz w:val="20"/>
      <w:szCs w:val="22"/>
      <w:lang w:val="ru-RU"/>
    </w:rPr>
  </w:style>
  <w:style w:type="paragraph" w:customStyle="1" w:styleId="aa">
    <w:name w:val="Имя врача"/>
    <w:basedOn w:val="a8"/>
    <w:qFormat/>
    <w:rsid w:val="007971D4"/>
    <w:pPr>
      <w:spacing w:before="0" w:beforeAutospacing="0" w:after="0" w:afterAutospacing="0"/>
      <w:jc w:val="center"/>
    </w:pPr>
    <w:rPr>
      <w:rFonts w:asciiTheme="minorHAnsi" w:hAnsiTheme="minorHAnsi"/>
      <w:sz w:val="22"/>
      <w:lang w:val="en-ZA"/>
    </w:rPr>
  </w:style>
  <w:style w:type="table" w:styleId="ab">
    <w:name w:val="Table Grid"/>
    <w:basedOn w:val="a2"/>
    <w:uiPriority w:val="39"/>
    <w:rsid w:val="0079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7971D4"/>
    <w:rPr>
      <w:color w:val="808080"/>
    </w:rPr>
  </w:style>
  <w:style w:type="paragraph" w:styleId="ad">
    <w:name w:val="Date"/>
    <w:basedOn w:val="a0"/>
    <w:next w:val="a0"/>
    <w:link w:val="ae"/>
    <w:uiPriority w:val="99"/>
    <w:rsid w:val="00B54986"/>
    <w:pPr>
      <w:spacing w:before="1080" w:after="200"/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e">
    <w:name w:val="Дата Знак"/>
    <w:basedOn w:val="a1"/>
    <w:link w:val="ad"/>
    <w:uiPriority w:val="99"/>
    <w:rsid w:val="00B54986"/>
    <w:rPr>
      <w:rFonts w:eastAsiaTheme="minorEastAsia" w:hAnsi="Franklin Gothic Book"/>
      <w:color w:val="000000" w:themeColor="text1"/>
      <w:kern w:val="24"/>
    </w:rPr>
  </w:style>
  <w:style w:type="paragraph" w:styleId="af">
    <w:name w:val="Closing"/>
    <w:basedOn w:val="a0"/>
    <w:link w:val="af0"/>
    <w:uiPriority w:val="99"/>
    <w:rsid w:val="00B54986"/>
    <w:pPr>
      <w:spacing w:after="600"/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customStyle="1" w:styleId="af0">
    <w:name w:val="Прощание Знак"/>
    <w:basedOn w:val="a1"/>
    <w:link w:val="af"/>
    <w:uiPriority w:val="99"/>
    <w:rsid w:val="00B54986"/>
    <w:rPr>
      <w:rFonts w:eastAsiaTheme="minorEastAsia" w:hAnsi="Franklin Gothic Book"/>
      <w:color w:val="000000" w:themeColor="text1"/>
      <w:kern w:val="24"/>
    </w:rPr>
  </w:style>
  <w:style w:type="paragraph" w:styleId="a">
    <w:name w:val="List Bullet"/>
    <w:basedOn w:val="a0"/>
    <w:uiPriority w:val="99"/>
    <w:rsid w:val="00F051C0"/>
    <w:pPr>
      <w:numPr>
        <w:numId w:val="1"/>
      </w:numPr>
      <w:spacing w:after="60"/>
      <w:ind w:left="720"/>
    </w:pPr>
    <w:rPr>
      <w:rFonts w:asciiTheme="minorHAnsi" w:eastAsiaTheme="minorEastAsia" w:hAnsi="Franklin Gothic Book" w:cstheme="minorBidi"/>
      <w:color w:val="000000" w:themeColor="text1"/>
      <w:kern w:val="24"/>
      <w:sz w:val="22"/>
      <w:szCs w:val="22"/>
      <w:lang w:val="ru-RU"/>
    </w:rPr>
  </w:style>
  <w:style w:type="character" w:styleId="af1">
    <w:name w:val="Hyperlink"/>
    <w:basedOn w:val="a1"/>
    <w:uiPriority w:val="99"/>
    <w:unhideWhenUsed/>
    <w:rsid w:val="00CE5570"/>
    <w:rPr>
      <w:color w:val="0096D2" w:themeColor="hyperlink"/>
      <w:u w:val="single"/>
    </w:rPr>
  </w:style>
  <w:style w:type="character" w:customStyle="1" w:styleId="fontstyle01">
    <w:name w:val="fontstyle01"/>
    <w:basedOn w:val="a1"/>
    <w:rsid w:val="0001458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2">
    <w:name w:val="List Paragraph"/>
    <w:basedOn w:val="a0"/>
    <w:uiPriority w:val="1"/>
    <w:qFormat/>
    <w:rsid w:val="00B2440C"/>
    <w:pPr>
      <w:ind w:left="720"/>
      <w:contextualSpacing/>
    </w:pPr>
  </w:style>
  <w:style w:type="paragraph" w:styleId="af3">
    <w:name w:val="Balloon Text"/>
    <w:basedOn w:val="a0"/>
    <w:link w:val="af4"/>
    <w:uiPriority w:val="99"/>
    <w:semiHidden/>
    <w:unhideWhenUsed/>
    <w:rsid w:val="002530A8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2530A8"/>
    <w:rPr>
      <w:rFonts w:ascii="Segoe UI" w:eastAsia="Times New Roman" w:hAnsi="Segoe UI" w:cs="Segoe UI"/>
      <w:sz w:val="18"/>
      <w:szCs w:val="18"/>
      <w:lang w:val="en-US"/>
    </w:rPr>
  </w:style>
  <w:style w:type="paragraph" w:styleId="af5">
    <w:name w:val="Body Text"/>
    <w:basedOn w:val="a0"/>
    <w:link w:val="af6"/>
    <w:uiPriority w:val="1"/>
    <w:qFormat/>
    <w:rsid w:val="002E43CA"/>
    <w:pPr>
      <w:widowControl w:val="0"/>
      <w:autoSpaceDE w:val="0"/>
      <w:autoSpaceDN w:val="0"/>
    </w:pPr>
    <w:rPr>
      <w:lang w:val="ru-RU"/>
    </w:rPr>
  </w:style>
  <w:style w:type="character" w:customStyle="1" w:styleId="af6">
    <w:name w:val="Основной текст Знак"/>
    <w:basedOn w:val="a1"/>
    <w:link w:val="af5"/>
    <w:uiPriority w:val="1"/>
    <w:rsid w:val="002E43CA"/>
    <w:rPr>
      <w:rFonts w:ascii="Times New Roman" w:eastAsia="Times New Roman" w:hAnsi="Times New Roman" w:cs="Times New Roman"/>
      <w:sz w:val="24"/>
      <w:szCs w:val="24"/>
    </w:rPr>
  </w:style>
  <w:style w:type="character" w:styleId="af7">
    <w:name w:val="Strong"/>
    <w:basedOn w:val="a1"/>
    <w:uiPriority w:val="22"/>
    <w:qFormat/>
    <w:rsid w:val="001F6BB2"/>
    <w:rPr>
      <w:b/>
      <w:bCs/>
    </w:rPr>
  </w:style>
  <w:style w:type="character" w:customStyle="1" w:styleId="20">
    <w:name w:val="Заголовок 2 Знак"/>
    <w:basedOn w:val="a1"/>
    <w:link w:val="2"/>
    <w:uiPriority w:val="9"/>
    <w:semiHidden/>
    <w:rsid w:val="000753D0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99;&#1076;&#1099;&#1088;\AppData\Roaming\Microsoft\&#1064;&#1072;&#1073;&#1083;&#1086;&#1085;&#1099;\&#1055;&#1080;&#1089;&#1100;&#1084;&#1086;%20&#1076;&#1083;&#1103;%20&#1074;&#1079;&#1072;&#1080;&#1084;&#1086;&#1076;&#1077;&#1081;&#1089;&#1090;&#1074;&#1080;&#1103;%20&#1089;%20&#1087;&#1086;&#1089;&#1090;&#1072;&#1074;&#1097;&#1080;&#1082;&#1086;&#1084;%20&#1091;&#1089;&#1083;&#1091;&#1075;%20(&#1084;&#1077;&#1076;&#1080;&#1094;&#1080;&#1085;&#1072;).dotx" TargetMode="External"/></Relationships>
</file>

<file path=word/theme/theme1.xml><?xml version="1.0" encoding="utf-8"?>
<a:theme xmlns:a="http://schemas.openxmlformats.org/drawingml/2006/main" name="Business Theme to use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Custom 53">
      <a:majorFont>
        <a:latin typeface="Franklin Gothic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6FA9EE-922C-4C30-840E-BA1B9D53C0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41A26F-E54E-497B-AFA1-9AB71F9684E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51768A3-3CBA-4778-A3EE-131D001EA3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E7E1B3-EDFF-400A-90CF-36343F9FD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Письмо для взаимодействия с поставщиком услуг (медицина)</Template>
  <TotalTime>0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2026-06-01T11:33:00Z</dcterms:created>
  <dcterms:modified xsi:type="dcterms:W3CDTF">2026-06-01T11:33:00Z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